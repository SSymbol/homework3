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作业三：分类与聚类分析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学号：2620170056 姓名：相铮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一、数据源：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选择第三个数据集：[https://www.kaggle.com/c/titanic/data]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二、实验要求：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1、使用分类模型（至少2个）对数据集进行挖掘；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2、对挖掘结果进行可视化，并解释其意义；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3、使用聚类方法（至少2种）对数据集进行分析；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4、对挖掘结果进行可视化，并解释其意义。</w:t>
      </w:r>
    </w:p>
    <w:p>
      <w:pPr>
        <w:numPr>
          <w:ilvl w:val="0"/>
          <w:numId w:val="1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分类分析</w:t>
      </w:r>
    </w:p>
    <w:p>
      <w:pPr>
        <w:numPr>
          <w:ilvl w:val="0"/>
          <w:numId w:val="2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决策树</w:t>
      </w:r>
    </w:p>
    <w:p>
      <w:pPr>
        <w:numPr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CART 是在给定输入X条件下输出随机变量Y的条件概率分布的学习方法。CART二分每个特征（包括标签特征以及连续特征），经过最优二分特征及其最优二分特征值的选择、切分，二叉树生成，剪枝来实现CART算法。对于回归CART树选择误差平方和准则、对于分类CART树选择基尼系数准则进行特征选择，并递归调用构建二叉树过程生成CART树。 决策树的经典算法包括ID3、C4.5、CART算法，其应用领域及所使用的准则，如下图所示。</w:t>
      </w:r>
    </w:p>
    <w:p>
      <w:pPr>
        <w:numPr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67945</wp:posOffset>
            </wp:positionV>
            <wp:extent cx="5244465" cy="2459990"/>
            <wp:effectExtent l="0" t="0" r="635" b="3810"/>
            <wp:wrapTopAndBottom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本实验提取了提取每个人的“Sex”,“Embarked”，“PcClass”，“Sibsp”，“Fare”和“Age”六维特征。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实验代码：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#预处理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attr= [</w:t>
      </w:r>
      <w:r>
        <w:rPr>
          <w:rFonts w:hint="eastAsia" w:ascii="新宋体" w:hAnsi="新宋体" w:eastAsia="新宋体"/>
          <w:color w:val="A31515"/>
          <w:sz w:val="19"/>
        </w:rPr>
        <w:t>'Pclass'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A31515"/>
          <w:sz w:val="19"/>
        </w:rPr>
        <w:t>'Sex'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A31515"/>
          <w:sz w:val="19"/>
        </w:rPr>
        <w:t>'Age'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A31515"/>
          <w:sz w:val="19"/>
        </w:rPr>
        <w:t>'SibSp'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A31515"/>
          <w:sz w:val="19"/>
        </w:rPr>
        <w:t>'Parch'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A31515"/>
          <w:sz w:val="19"/>
        </w:rPr>
        <w:t>'Embarked'</w:t>
      </w: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train = train_data[attr]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train_label = train_data[</w:t>
      </w:r>
      <w:r>
        <w:rPr>
          <w:rFonts w:hint="eastAsia" w:ascii="新宋体" w:hAnsi="新宋体" w:eastAsia="新宋体"/>
          <w:color w:val="A31515"/>
          <w:sz w:val="19"/>
        </w:rPr>
        <w:t>'Survived'</w:t>
      </w: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test = test_data[attr]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test_r = test_label[</w:t>
      </w:r>
      <w:r>
        <w:rPr>
          <w:rFonts w:hint="eastAsia" w:ascii="新宋体" w:hAnsi="新宋体" w:eastAsia="新宋体"/>
          <w:color w:val="A31515"/>
          <w:sz w:val="19"/>
        </w:rPr>
        <w:t>'Survived'</w:t>
      </w: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train[</w:t>
      </w:r>
      <w:r>
        <w:rPr>
          <w:rFonts w:hint="eastAsia" w:ascii="新宋体" w:hAnsi="新宋体" w:eastAsia="新宋体"/>
          <w:color w:val="A31515"/>
          <w:sz w:val="19"/>
        </w:rPr>
        <w:t>'Age'</w:t>
      </w:r>
      <w:r>
        <w:rPr>
          <w:rFonts w:hint="eastAsia" w:ascii="新宋体" w:hAnsi="新宋体" w:eastAsia="新宋体"/>
          <w:color w:val="000000"/>
          <w:sz w:val="19"/>
        </w:rPr>
        <w:t>].fillna(train[</w:t>
      </w:r>
      <w:r>
        <w:rPr>
          <w:rFonts w:hint="eastAsia" w:ascii="新宋体" w:hAnsi="新宋体" w:eastAsia="新宋体"/>
          <w:color w:val="A31515"/>
          <w:sz w:val="19"/>
        </w:rPr>
        <w:t>'Age'</w:t>
      </w:r>
      <w:r>
        <w:rPr>
          <w:rFonts w:hint="eastAsia" w:ascii="新宋体" w:hAnsi="新宋体" w:eastAsia="新宋体"/>
          <w:color w:val="000000"/>
          <w:sz w:val="19"/>
        </w:rPr>
        <w:t>].mean(),inplace=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train[</w:t>
      </w:r>
      <w:r>
        <w:rPr>
          <w:rFonts w:hint="eastAsia" w:ascii="新宋体" w:hAnsi="新宋体" w:eastAsia="新宋体"/>
          <w:color w:val="A31515"/>
          <w:sz w:val="19"/>
        </w:rPr>
        <w:t>'Embarked'</w:t>
      </w:r>
      <w:r>
        <w:rPr>
          <w:rFonts w:hint="eastAsia" w:ascii="新宋体" w:hAnsi="新宋体" w:eastAsia="新宋体"/>
          <w:color w:val="000000"/>
          <w:sz w:val="19"/>
        </w:rPr>
        <w:t>].fillna(train[</w:t>
      </w:r>
      <w:r>
        <w:rPr>
          <w:rFonts w:hint="eastAsia" w:ascii="新宋体" w:hAnsi="新宋体" w:eastAsia="新宋体"/>
          <w:color w:val="A31515"/>
          <w:sz w:val="19"/>
        </w:rPr>
        <w:t>'Embarked'</w:t>
      </w:r>
      <w:r>
        <w:rPr>
          <w:rFonts w:hint="eastAsia" w:ascii="新宋体" w:hAnsi="新宋体" w:eastAsia="新宋体"/>
          <w:color w:val="000000"/>
          <w:sz w:val="19"/>
        </w:rPr>
        <w:t xml:space="preserve">].value_counts().index[0],inplace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test[</w:t>
      </w:r>
      <w:r>
        <w:rPr>
          <w:rFonts w:hint="eastAsia" w:ascii="新宋体" w:hAnsi="新宋体" w:eastAsia="新宋体"/>
          <w:color w:val="A31515"/>
          <w:sz w:val="19"/>
        </w:rPr>
        <w:t>'Age'</w:t>
      </w:r>
      <w:r>
        <w:rPr>
          <w:rFonts w:hint="eastAsia" w:ascii="新宋体" w:hAnsi="新宋体" w:eastAsia="新宋体"/>
          <w:color w:val="000000"/>
          <w:sz w:val="19"/>
        </w:rPr>
        <w:t>].fillna(test[</w:t>
      </w:r>
      <w:r>
        <w:rPr>
          <w:rFonts w:hint="eastAsia" w:ascii="新宋体" w:hAnsi="新宋体" w:eastAsia="新宋体"/>
          <w:color w:val="A31515"/>
          <w:sz w:val="19"/>
        </w:rPr>
        <w:t>'Age'</w:t>
      </w:r>
      <w:r>
        <w:rPr>
          <w:rFonts w:hint="eastAsia" w:ascii="新宋体" w:hAnsi="新宋体" w:eastAsia="新宋体"/>
          <w:color w:val="000000"/>
          <w:sz w:val="19"/>
        </w:rPr>
        <w:t>].mean(),inplace=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test[</w:t>
      </w:r>
      <w:r>
        <w:rPr>
          <w:rFonts w:hint="eastAsia" w:ascii="新宋体" w:hAnsi="新宋体" w:eastAsia="新宋体"/>
          <w:color w:val="A31515"/>
          <w:sz w:val="19"/>
        </w:rPr>
        <w:t>'Embarked'</w:t>
      </w:r>
      <w:r>
        <w:rPr>
          <w:rFonts w:hint="eastAsia" w:ascii="新宋体" w:hAnsi="新宋体" w:eastAsia="新宋体"/>
          <w:color w:val="000000"/>
          <w:sz w:val="19"/>
        </w:rPr>
        <w:t>].fillna(test[</w:t>
      </w:r>
      <w:r>
        <w:rPr>
          <w:rFonts w:hint="eastAsia" w:ascii="新宋体" w:hAnsi="新宋体" w:eastAsia="新宋体"/>
          <w:color w:val="A31515"/>
          <w:sz w:val="19"/>
        </w:rPr>
        <w:t>'Embarked'</w:t>
      </w:r>
      <w:r>
        <w:rPr>
          <w:rFonts w:hint="eastAsia" w:ascii="新宋体" w:hAnsi="新宋体" w:eastAsia="新宋体"/>
          <w:color w:val="000000"/>
          <w:sz w:val="19"/>
        </w:rPr>
        <w:t xml:space="preserve">].value_counts().index[0],inplace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#对类别型特征进行转化,成为特征向量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vec=DictVectorizer(sparse=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_train=vec.fit_transform(train.to_dict(orient=</w:t>
      </w:r>
      <w:r>
        <w:rPr>
          <w:rFonts w:hint="eastAsia" w:ascii="新宋体" w:hAnsi="新宋体" w:eastAsia="新宋体"/>
          <w:color w:val="A31515"/>
          <w:sz w:val="19"/>
        </w:rPr>
        <w:t>'record'</w:t>
      </w:r>
      <w:r>
        <w:rPr>
          <w:rFonts w:hint="eastAsia" w:ascii="新宋体" w:hAnsi="新宋体" w:eastAsia="新宋体"/>
          <w:color w:val="000000"/>
          <w:sz w:val="19"/>
        </w:rPr>
        <w:t>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_test=vec.fit_transform(test.to_dict(orient=</w:t>
      </w:r>
      <w:r>
        <w:rPr>
          <w:rFonts w:hint="eastAsia" w:ascii="新宋体" w:hAnsi="新宋体" w:eastAsia="新宋体"/>
          <w:color w:val="A31515"/>
          <w:sz w:val="19"/>
        </w:rPr>
        <w:t>'record'</w:t>
      </w:r>
      <w:r>
        <w:rPr>
          <w:rFonts w:hint="eastAsia" w:ascii="新宋体" w:hAnsi="新宋体" w:eastAsia="新宋体"/>
          <w:color w:val="000000"/>
          <w:sz w:val="19"/>
        </w:rPr>
        <w:t>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#单一决策树进行模型训练以及预测分析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param_dtc = {</w:t>
      </w:r>
      <w:r>
        <w:rPr>
          <w:rFonts w:hint="eastAsia" w:ascii="新宋体" w:hAnsi="新宋体" w:eastAsia="新宋体"/>
          <w:color w:val="A31515"/>
          <w:sz w:val="19"/>
        </w:rPr>
        <w:t>'min_samples_leaf'</w:t>
      </w:r>
      <w:r>
        <w:rPr>
          <w:rFonts w:hint="eastAsia" w:ascii="新宋体" w:hAnsi="新宋体" w:eastAsia="新宋体"/>
          <w:color w:val="000000"/>
          <w:sz w:val="19"/>
        </w:rPr>
        <w:t>:</w:t>
      </w:r>
      <w:r>
        <w:rPr>
          <w:rFonts w:hint="eastAsia" w:ascii="新宋体" w:hAnsi="新宋体" w:eastAsia="新宋体"/>
          <w:color w:val="2B91AF"/>
          <w:sz w:val="19"/>
        </w:rPr>
        <w:t>range</w:t>
      </w:r>
      <w:r>
        <w:rPr>
          <w:rFonts w:hint="eastAsia" w:ascii="新宋体" w:hAnsi="新宋体" w:eastAsia="新宋体"/>
          <w:color w:val="000000"/>
          <w:sz w:val="19"/>
        </w:rPr>
        <w:t>(5,31,5)}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dtc=DecisionTreeClassifier(criterion=</w:t>
      </w:r>
      <w:r>
        <w:rPr>
          <w:rFonts w:hint="eastAsia" w:ascii="新宋体" w:hAnsi="新宋体" w:eastAsia="新宋体"/>
          <w:color w:val="A31515"/>
          <w:sz w:val="19"/>
        </w:rPr>
        <w:t>'gini'</w:t>
      </w:r>
      <w:r>
        <w:rPr>
          <w:rFonts w:hint="eastAsia" w:ascii="新宋体" w:hAnsi="新宋体" w:eastAsia="新宋体"/>
          <w:color w:val="000000"/>
          <w:sz w:val="19"/>
        </w:rPr>
        <w:t>,splitter=</w:t>
      </w:r>
      <w:r>
        <w:rPr>
          <w:rFonts w:hint="eastAsia" w:ascii="新宋体" w:hAnsi="新宋体" w:eastAsia="新宋体"/>
          <w:color w:val="A31515"/>
          <w:sz w:val="19"/>
        </w:rPr>
        <w:t>'best'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grid_dtc = GridSearchCV(estimator=dtc,param_grid=param_dtc,cv=5)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grid_dtc.fit(_train,train_label)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dtc_pred=grid_dtc.predict(_test)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print(</w:t>
      </w:r>
      <w:r>
        <w:rPr>
          <w:rFonts w:hint="eastAsia" w:ascii="新宋体" w:hAnsi="新宋体" w:eastAsia="新宋体"/>
          <w:color w:val="A31515"/>
          <w:sz w:val="19"/>
        </w:rPr>
        <w:t>'DecisionTreeClassifier:\n'</w:t>
      </w:r>
      <w:r>
        <w:rPr>
          <w:rFonts w:hint="eastAsia" w:ascii="新宋体" w:hAnsi="新宋体" w:eastAsia="新宋体"/>
          <w:color w:val="000000"/>
          <w:sz w:val="19"/>
        </w:rPr>
        <w:t>,classification_report(dtc_pred,test_r))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>print(</w:t>
      </w:r>
      <w:r>
        <w:rPr>
          <w:rFonts w:hint="eastAsia" w:ascii="新宋体" w:hAnsi="新宋体" w:eastAsia="新宋体"/>
          <w:color w:val="A31515"/>
          <w:sz w:val="19"/>
        </w:rPr>
        <w:t>'DecisionTreeClassifier:\n'</w:t>
      </w:r>
      <w:r>
        <w:rPr>
          <w:rFonts w:hint="eastAsia" w:ascii="新宋体" w:hAnsi="新宋体" w:eastAsia="新宋体"/>
          <w:color w:val="000000"/>
          <w:sz w:val="19"/>
        </w:rPr>
        <w:t>,classification_report(dtc_pred,test_r),file=result)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296545</wp:posOffset>
            </wp:positionV>
            <wp:extent cx="5151755" cy="4177030"/>
            <wp:effectExtent l="0" t="0" r="4445" b="127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rcRect r="2277" b="21475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417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实验结果：</w:t>
      </w:r>
      <w:r>
        <w:rPr>
          <w:rFonts w:hint="eastAsia"/>
        </w:rPr>
        <w:t>预测结果的精确度</w:t>
      </w:r>
      <w:r>
        <w:rPr>
          <w:rFonts w:hint="eastAsia" w:asciiTheme="minorEastAsia" w:hAnsiTheme="minorEastAsia"/>
        </w:rPr>
        <w:t>、</w:t>
      </w:r>
      <w:r>
        <w:rPr>
          <w:rFonts w:hint="eastAsia"/>
        </w:rPr>
        <w:t>召回率</w:t>
      </w:r>
      <w:r>
        <w:rPr>
          <w:rFonts w:hint="eastAsia" w:asciiTheme="minorEastAsia" w:hAnsiTheme="minorEastAsia"/>
        </w:rPr>
        <w:t>、</w:t>
      </w:r>
      <w:r>
        <w:rPr>
          <w:rFonts w:hint="eastAsia"/>
        </w:rPr>
        <w:t>F1指数和支持率</w:t>
      </w:r>
      <w:r>
        <w:rPr>
          <w:rFonts w:hint="eastAsia"/>
          <w:lang w:val="en-US" w:eastAsia="zh-CN"/>
        </w:rPr>
        <w:t>输出如下</w:t>
      </w:r>
    </w:p>
    <w:p>
      <w:pPr>
        <w:numPr>
          <w:numId w:val="0"/>
        </w:numPr>
        <w:spacing w:line="360" w:lineRule="auto"/>
        <w:jc w:val="center"/>
        <w:rPr>
          <w:rFonts w:hint="eastAsia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136525</wp:posOffset>
                </wp:positionH>
                <wp:positionV relativeFrom="paragraph">
                  <wp:posOffset>92710</wp:posOffset>
                </wp:positionV>
                <wp:extent cx="4902200" cy="1948815"/>
                <wp:effectExtent l="0" t="0" r="0" b="6985"/>
                <wp:wrapTopAndBottom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2200" cy="1948815"/>
                          <a:chOff x="7212" y="36111"/>
                          <a:chExt cx="7720" cy="3069"/>
                        </a:xfrm>
                      </wpg:grpSpPr>
                      <pic:pic xmlns:pic="http://schemas.openxmlformats.org/drawingml/2006/picture">
                        <pic:nvPicPr>
                          <pic:cNvPr id="8" name="图片 8" descr="classification_result1_dtc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212" y="36202"/>
                            <a:ext cx="3971" cy="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图片 9" descr="classification_result2_dtc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1024" y="36111"/>
                            <a:ext cx="3908" cy="29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.75pt;margin-top:7.3pt;height:153.45pt;width:386pt;mso-wrap-distance-bottom:0pt;mso-wrap-distance-top:0pt;z-index:251664384;mso-width-relative:page;mso-height-relative:page;" coordorigin="7212,36111" coordsize="7720,3069" o:gfxdata="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">
                <o:lock v:ext="edit" aspectratio="f"/>
                <v:shape id="_x0000_s1026" o:spid="_x0000_s1026" o:spt="75" alt="classification_result1_dtc" type="#_x0000_t75" style="position:absolute;left:7212;top:36202;height:2979;width:3971;" filled="f" o:preferrelative="t" stroked="f" coordsize="21600,21600" o:gfxdata="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5L3S+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  <v:shape id="_x0000_s1026" o:spid="_x0000_s1026" o:spt="75" alt="classification_result2_dtc" type="#_x0000_t75" style="position:absolute;left:11024;top:36111;height:2931;width:3908;" filled="f" o:preferrelative="t" stroked="f" coordsize="21600,21600" o:gfxdata="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qnlqr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" o:title="classification_result2_dtc"/>
                  <o:lock v:ext="edit" aspectratio="t"/>
                </v:shape>
                <w10:wrap type="topAndBottom"/>
              </v:group>
            </w:pict>
          </mc:Fallback>
        </mc:AlternateContent>
      </w:r>
      <w:r>
        <w:rPr>
          <w:rFonts w:hint="eastAsia"/>
          <w:sz w:val="24"/>
          <w:szCs w:val="24"/>
          <w:lang w:val="en-US" w:eastAsia="zh-CN"/>
        </w:rPr>
        <w:t>parch,sibsp,pclass散点图         age,sibsp,pclass散点图</w:t>
      </w: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决策森林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作为新兴起的、高度灵活的一种机器学习算法，随机森林（Random Forest，简称RF）拥有广泛的应用前景。随机森林就是通过集成学习的思想将多棵树集成的一种算法，它的基本单元是决策树，而它的本质属于机器学习的一大分支——集成学习（Ensemble Learning）方法。随机森林的名称中有两个关键词，一个是“随机”，一个就是“森林”。“森林”我们很好理解，一棵叫做树，那么成百上千棵就可以叫做森林了，这样的比喻还是很贴切的，其实这也是随机森林的主要思想--集成思想的体现。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决策森林的特点：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在当前所有算法中，具有极好的准确率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能够有效地运行在大数据集上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能够处理具有高维特征的输入样本，而且不需要降维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能够评估各个特征在分类问题上的重要性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在生成过程中，能够获取到内部生成误差的一种无偏估计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对于缺省值问题也能够获得很好得结果</w:t>
      </w:r>
    </w:p>
    <w:p>
      <w:pPr>
        <w:numPr>
          <w:numId w:val="0"/>
        </w:numPr>
        <w:spacing w:line="360" w:lineRule="auto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实验结果：预测结果的精确度、召回率、F1指数和支持率输出如下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117475</wp:posOffset>
            </wp:positionV>
            <wp:extent cx="5121275" cy="1254125"/>
            <wp:effectExtent l="0" t="0" r="9525" b="3175"/>
            <wp:wrapTopAndBottom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97790</wp:posOffset>
                </wp:positionH>
                <wp:positionV relativeFrom="paragraph">
                  <wp:posOffset>204470</wp:posOffset>
                </wp:positionV>
                <wp:extent cx="5204460" cy="2016125"/>
                <wp:effectExtent l="0" t="0" r="2540" b="3175"/>
                <wp:wrapTopAndBottom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4460" cy="2016125"/>
                          <a:chOff x="7469" y="39982"/>
                          <a:chExt cx="8196" cy="3175"/>
                        </a:xfrm>
                      </wpg:grpSpPr>
                      <pic:pic xmlns:pic="http://schemas.openxmlformats.org/drawingml/2006/picture">
                        <pic:nvPicPr>
                          <pic:cNvPr id="7" name="图片 7" descr="classification_result1_rfc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469" y="40077"/>
                            <a:ext cx="4106" cy="30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图片 10" descr="classification_result2_rfc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1453" y="39982"/>
                            <a:ext cx="4212" cy="31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.7pt;margin-top:16.1pt;height:158.75pt;width:409.8pt;mso-wrap-distance-bottom:0pt;mso-wrap-distance-top:0pt;z-index:251665408;mso-width-relative:page;mso-height-relative:page;" coordorigin="7469,39982" coordsize="8196,3175" o:gfxdata="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C5s8AC/&#10;AAAApQEAABkAAABkcnMvX3JlbHMvZTJvRG9jLnhtbC5yZWxzvZDBisIwEIbvC/sOYe7btD0sspj2&#10;IoJXcR9gSKZpsJmEJIq+vYFlQUHw5nFm+L//Y9bjxS/iTCm7wAq6pgVBrINxbBX8HrZfKxC5IBtc&#10;ApOCK2UYh8+P9Z4WLDWUZxezqBTOCuZS4o+UWc/kMTchEtfLFJLHUsdkZUR9REuyb9tvme4ZMDww&#10;xc4oSDvTgzhcY21+zQ7T5DRtgj554vKkQjpfuysQk6WiwJNx+Lfsm8gW5HOH7j0O3b+DfHjucAN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">
                <o:lock v:ext="edit" aspectratio="f"/>
                <v:shape id="_x0000_s1026" o:spid="_x0000_s1026" o:spt="75" alt="classification_result1_rfc" type="#_x0000_t75" style="position:absolute;left:7469;top:40077;height:3081;width:4106;" filled="f" o:preferrelative="t" stroked="f" coordsize="21600,21600" o:gfxdata="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CGwy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t"/>
                </v:shape>
                <v:shape id="_x0000_s1026" o:spid="_x0000_s1026" o:spt="75" alt="classification_result2_rfc" type="#_x0000_t75" style="position:absolute;left:11453;top:39982;height:3159;width:4212;" filled="f" o:preferrelative="t" stroked="f" coordsize="21600,21600" o:gfxdata="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e2FT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parch,sibsp,pclass散点图         age,sibsp,pclass散点图</w:t>
      </w:r>
    </w:p>
    <w:p>
      <w:pPr>
        <w:numPr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聚类分析</w:t>
      </w:r>
    </w:p>
    <w:p>
      <w:pPr>
        <w:numPr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聚类分析采用了k均值聚类（K-means）与均值漂移（Mean Shift）两种模型对数据集进行训练与预测。</w:t>
      </w:r>
    </w:p>
    <w:p>
      <w:pPr>
        <w:numPr>
          <w:ilvl w:val="0"/>
          <w:numId w:val="4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k均值聚类（K-means）</w:t>
      </w:r>
    </w:p>
    <w:p>
      <w:pPr>
        <w:numPr>
          <w:ilvl w:val="0"/>
          <w:numId w:val="5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means算法是硬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"https://baike.baidu.com/item/%E8%81%9A%E7%B1%BB%E7%AE%97%E6%B3%95" \t "https://baike.baidu.com/item/K-means/_blank"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聚类算法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，是典型的基于原型的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"https://baike.baidu.com/item/%E7%9B%AE%E6%A0%87%E5%87%BD%E6%95%B0" \t "https://baike.baidu.com/item/K-means/_blank"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目标函数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聚类方法的代表，它是数据点到原型的某种距离作为优化的目标函数，利用函数求极值的方法得到迭代运算的调整规则。K-means算法以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"https://baike.baidu.com/item/%E6%AC%A7%E5%BC%8F%E8%B7%9D%E7%A6%BB" \t "https://baike.baidu.com/item/K-means/_blank"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欧式距离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作为相似度测度，它是求对应某一初始聚类中心向量V最优分类，使得评价指标J最小。算法采用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"https://baike.baidu.com/item/%E8%AF%AF%E5%B7%AE%E5%B9%B3%E6%96%B9%E5%92%8C" \t "https://baike.baidu.com/item/K-means/_blank"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误差平方和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准则函数作为聚类准则函数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，采用距离作为相似性的评价指标，即认为两个对象的距离越近，其相似度就越大。该算法认为簇是由距离靠近的对象组成的，因此把得到紧凑且独立的簇作为最终目标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。</w:t>
      </w:r>
    </w:p>
    <w:p>
      <w:pPr>
        <w:numPr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算法过程如下：</w:t>
      </w:r>
    </w:p>
    <w:p>
      <w:pPr>
        <w:numPr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从N个文档随机选取K个文档作为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"https://baike.baidu.com/item/%E8%B4%A8%E5%BF%83" \t "https://baike.baidu.com/item/K-means/_blank"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质心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</w:p>
    <w:p>
      <w:pPr>
        <w:numPr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2）对剩余的每个文档测量其到每个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"https://baike.baidu.com/item/%E8%B4%A8%E5%BF%83" \t "https://baike.baidu.com/item/K-means/_blank"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质心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的距离，并把它归到最近的质心的类</w:t>
      </w:r>
    </w:p>
    <w:p>
      <w:pPr>
        <w:numPr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3）重新计算已经得到的各个类的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"https://baike.baidu.com/item/%E8%B4%A8%E5%BF%83" \t "https://baike.baidu.com/item/K-means/_blank"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质心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</w:p>
    <w:p>
      <w:pPr>
        <w:numPr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4）迭代2～3步直至新的质心与原质心相等或小于指定阈值，算法结束</w:t>
      </w:r>
    </w:p>
    <w:p>
      <w:pPr>
        <w:numPr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均值漂移（Mean Shift）</w:t>
      </w:r>
    </w:p>
    <w:p>
      <w:pPr>
        <w:numPr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均值漂移算法是一种基于密度梯度上升的非参数方法，通过迭代运算找到目标位置，实现目标跟踪。它显著的优点是算法计算量小，简单易实现,很适合于实时跟踪场合；但是跟踪小目标和快速移动目标时常常失败，而且在全部遮挡情况下不能自我恢复跟踪。通过实验提出应用核直方图来计算目标分布，证明了均值漂移算法具有很好的实时性特点。</w:t>
      </w:r>
    </w:p>
    <w:p>
      <w:pPr>
        <w:numPr>
          <w:numId w:val="0"/>
        </w:num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算法思想：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设想在一个有N个样本点的特征空间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初始确定一个中心点center，计算在设置的半径为D的圆形空间内所有的点（xi）与中心点center的向量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计算整个圆形空间内所有向量的平均值，得到一个偏移均值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将中心点center移动到偏移均值位置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重复移动，直到满足一定条件结束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numPr>
          <w:ilvl w:val="0"/>
          <w:numId w:val="4"/>
        </w:numPr>
        <w:spacing w:line="360" w:lineRule="auto"/>
        <w:ind w:left="0" w:leftChars="0" w:firstLine="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实验结果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125730</wp:posOffset>
                </wp:positionV>
                <wp:extent cx="5231765" cy="1951990"/>
                <wp:effectExtent l="0" t="0" r="635" b="3810"/>
                <wp:wrapTopAndBottom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1765" cy="1951990"/>
                          <a:chOff x="7042" y="76126"/>
                          <a:chExt cx="8239" cy="3074"/>
                        </a:xfrm>
                      </wpg:grpSpPr>
                      <pic:pic xmlns:pic="http://schemas.openxmlformats.org/drawingml/2006/picture">
                        <pic:nvPicPr>
                          <pic:cNvPr id="20" name="图片 20" descr="cluster_original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042" y="76126"/>
                            <a:ext cx="4098" cy="30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图片 21" descr="cluster_result_kmeans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1679" y="76187"/>
                            <a:ext cx="3602" cy="27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.8pt;margin-top:9.9pt;height:153.7pt;width:411.95pt;mso-wrap-distance-bottom:0pt;mso-wrap-distance-top:0pt;z-index:251681792;mso-width-relative:page;mso-height-relative:page;" coordorigin="7042,76126" coordsize="8239,3074" o:gfxdata="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LmzwAL8AAAClAQAAGQAAAGRycy9fcmVs&#10;cy9lMm9Eb2MueG1sLnJlbHO9kMGKwjAQhu8L+w5h7tu0PSyymPYigldxH2BIpmmwmYQkir69gWVB&#10;QfDmcWb4v/9j1uPFL+JMKbvACrqmBUGsg3FsFfwetl8rELkgG1wCk4IrZRiHz4/1nhYsNZRnF7Oo&#10;FM4K5lLij5RZz+QxNyES18sUksdSx2RlRH1ES7Jv22+Z7hkwPDDFzihIO9ODOFxjbX7NDtPkNG2C&#10;Pnni8qRCOl+7KxCTpaLAk3H4t+ybyBbkc4fuPQ7dv4N8eO5wA1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">
                <o:lock v:ext="edit" aspectratio="f"/>
                <v:shape id="_x0000_s1026" o:spid="_x0000_s1026" o:spt="75" alt="cluster_original" type="#_x0000_t75" style="position:absolute;left:7042;top:76126;height:3074;width:4098;" filled="f" o:preferrelative="t" stroked="f" coordsize="21600,21600" o:gfxdata="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ctZtS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1" o:title=""/>
                  <o:lock v:ext="edit" aspectratio="t"/>
                </v:shape>
                <v:shape id="_x0000_s1026" o:spid="_x0000_s1026" o:spt="75" alt="cluster_result_kmeans" type="#_x0000_t75" style="position:absolute;left:11679;top:76187;height:2702;width:3602;" filled="f" o:preferrelative="t" stroked="f" coordsize="21600,21600" o:gfxdata="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T09k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2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图一                                    图二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正确的分类如图一；L-means聚类模型结果如图二；Meanshift算法结果如图三。</w:t>
      </w:r>
    </w:p>
    <w:p>
      <w:pPr>
        <w:numPr>
          <w:numId w:val="0"/>
        </w:numPr>
        <w:spacing w:line="360" w:lineRule="auto"/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numId w:val="0"/>
        </w:numPr>
        <w:spacing w:line="360" w:lineRule="auto"/>
        <w:ind w:leftChars="0"/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1332230</wp:posOffset>
            </wp:positionH>
            <wp:positionV relativeFrom="paragraph">
              <wp:posOffset>13335</wp:posOffset>
            </wp:positionV>
            <wp:extent cx="2388235" cy="1791335"/>
            <wp:effectExtent l="0" t="0" r="12065" b="12065"/>
            <wp:wrapTopAndBottom/>
            <wp:docPr id="22" name="图片 22" descr="cluster_result_meanshi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luster_result_meanshif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图三</w:t>
      </w:r>
    </w:p>
    <w:p>
      <w:pPr>
        <w:numPr>
          <w:numId w:val="0"/>
        </w:num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预测结果的精确度、召回率、F1指数和支持率输出如下</w:t>
      </w:r>
      <w:bookmarkStart w:id="0" w:name="_GoBack"/>
      <w:bookmarkEnd w:id="0"/>
    </w:p>
    <w:p>
      <w:r>
        <w:drawing>
          <wp:inline distT="0" distB="0" distL="114300" distR="114300">
            <wp:extent cx="4029075" cy="9592945"/>
            <wp:effectExtent l="0" t="0" r="952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59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6F5F52"/>
    <w:multiLevelType w:val="singleLevel"/>
    <w:tmpl w:val="8B6F5F5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BA5630C"/>
    <w:multiLevelType w:val="singleLevel"/>
    <w:tmpl w:val="9BA5630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1920D20E"/>
    <w:multiLevelType w:val="singleLevel"/>
    <w:tmpl w:val="1920D20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28547B26"/>
    <w:multiLevelType w:val="singleLevel"/>
    <w:tmpl w:val="28547B26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77A1DB72"/>
    <w:multiLevelType w:val="singleLevel"/>
    <w:tmpl w:val="77A1DB72"/>
    <w:lvl w:ilvl="0" w:tentative="0">
      <w:start w:val="11"/>
      <w:numFmt w:val="upperLetter"/>
      <w:suff w:val="nothing"/>
      <w:lvlText w:val="%1-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D50C18"/>
    <w:rsid w:val="046F28A1"/>
    <w:rsid w:val="22F9522D"/>
    <w:rsid w:val="2D330AD3"/>
    <w:rsid w:val="43400C42"/>
    <w:rsid w:val="44537576"/>
    <w:rsid w:val="524C0AE3"/>
    <w:rsid w:val="5C400B6A"/>
    <w:rsid w:val="6A972B4B"/>
    <w:rsid w:val="6C57130A"/>
    <w:rsid w:val="6D535020"/>
    <w:rsid w:val="7D1F2E11"/>
    <w:rsid w:val="7EF72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2018-04-29T17:41:00Z</dcterms:created>
  <dc:creator>Symbolxzzzzz</dc:creator>
  <cp:lastModifiedBy>Symbolxzzzzz</cp:lastModifiedBy>
  <dcterms:modified xsi:type="dcterms:W3CDTF">2018-04-29T20:16:13Z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2052-10.1.0.7311</vt:lpwstr>
  </property>
</Properties>
</file>